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440"/>
        <w:gridCol w:w="270"/>
        <w:gridCol w:w="1980"/>
        <w:gridCol w:w="180"/>
        <w:gridCol w:w="5110"/>
        <w:gridCol w:w="20"/>
      </w:tblGrid>
      <w:tr w:rsidR="0085363C" w:rsidRPr="0085363C" w14:paraId="5AED0464" w14:textId="77777777" w:rsidTr="00C75B47">
        <w:trPr>
          <w:trHeight w:val="1143"/>
          <w:jc w:val="center"/>
        </w:trPr>
        <w:tc>
          <w:tcPr>
            <w:tcW w:w="1800" w:type="dxa"/>
          </w:tcPr>
          <w:p w14:paraId="4ACFF3F3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5D348D1B" wp14:editId="44163653">
                      <wp:extent cx="956310" cy="571500"/>
                      <wp:effectExtent l="0" t="0" r="15240" b="9525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B015F4" w14:textId="77777777" w:rsidR="00632608" w:rsidRPr="00632608" w:rsidRDefault="00FC1C42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C</w:t>
                                  </w:r>
                                  <w:r w:rsidR="00632608"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J</w:t>
                                  </w:r>
                                </w:p>
                                <w:p w14:paraId="18470F61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FC1C42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C</w:t>
                            </w:r>
                            <w:r w:rsidR="00632608"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J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6"/>
          </w:tcPr>
          <w:p w14:paraId="26CE7F0E" w14:textId="77777777" w:rsidR="0085363C" w:rsidRPr="008954EF" w:rsidRDefault="00FC1C42" w:rsidP="008954EF">
            <w:pPr>
              <w:pStyle w:val="Title"/>
            </w:pPr>
            <w:r>
              <w:t>Cody</w:t>
            </w:r>
            <w:r w:rsidR="0085363C" w:rsidRPr="008954EF">
              <w:br/>
            </w:r>
            <w:r>
              <w:t>Jones</w:t>
            </w:r>
          </w:p>
        </w:tc>
      </w:tr>
      <w:tr w:rsidR="0085363C" w:rsidRPr="0085363C" w14:paraId="008581C9" w14:textId="77777777" w:rsidTr="00CC416C">
        <w:trPr>
          <w:trHeight w:val="657"/>
          <w:jc w:val="center"/>
        </w:trPr>
        <w:tc>
          <w:tcPr>
            <w:tcW w:w="1800" w:type="dxa"/>
          </w:tcPr>
          <w:p w14:paraId="51CE5508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6"/>
          </w:tcPr>
          <w:p w14:paraId="73A0F28A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10C20CC6" w14:textId="77777777" w:rsidTr="00CC416C">
        <w:trPr>
          <w:gridAfter w:val="1"/>
          <w:wAfter w:w="20" w:type="dxa"/>
          <w:trHeight w:val="80"/>
          <w:jc w:val="center"/>
        </w:trPr>
        <w:tc>
          <w:tcPr>
            <w:tcW w:w="3240" w:type="dxa"/>
            <w:gridSpan w:val="2"/>
            <w:vMerge w:val="restart"/>
          </w:tcPr>
          <w:p w14:paraId="1CD0B3FE" w14:textId="77777777" w:rsidR="00CC416C" w:rsidRDefault="00CC416C" w:rsidP="00F079F2">
            <w:pPr>
              <w:pStyle w:val="Whitetext"/>
              <w:rPr>
                <w:rFonts w:ascii="Times" w:hAnsi="Times"/>
              </w:rPr>
            </w:pPr>
          </w:p>
          <w:p w14:paraId="0D95E50E" w14:textId="77777777" w:rsidR="00CC416C" w:rsidRDefault="00CC416C" w:rsidP="00F079F2">
            <w:pPr>
              <w:pStyle w:val="Whitetext"/>
              <w:rPr>
                <w:rFonts w:ascii="Times" w:hAnsi="Times"/>
              </w:rPr>
            </w:pPr>
          </w:p>
          <w:p w14:paraId="4A80F788" w14:textId="77777777" w:rsidR="00CC416C" w:rsidRPr="00CC416C" w:rsidRDefault="00CC416C" w:rsidP="00CC416C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14:paraId="50A4E965" w14:textId="77777777" w:rsidR="00F079F2" w:rsidRDefault="00FC1C42" w:rsidP="00F079F2">
            <w:pPr>
              <w:pStyle w:val="Whitetext"/>
              <w:rPr>
                <w:rFonts w:ascii="Times" w:hAnsi="Times"/>
              </w:rPr>
            </w:pPr>
            <w:r w:rsidRPr="00FC1C42">
              <w:rPr>
                <w:rFonts w:ascii="Times" w:hAnsi="Times"/>
              </w:rPr>
              <w:t>Develop software that connects people to new opportunities and brings the world closer.</w:t>
            </w:r>
          </w:p>
          <w:p w14:paraId="619AA6B3" w14:textId="77777777" w:rsidR="00353003" w:rsidRDefault="00353003" w:rsidP="00F079F2">
            <w:pPr>
              <w:pStyle w:val="Whitetext"/>
              <w:rPr>
                <w:rFonts w:ascii="Times" w:hAnsi="Times"/>
              </w:rPr>
            </w:pPr>
          </w:p>
          <w:p w14:paraId="04FA0729" w14:textId="77777777" w:rsidR="00353003" w:rsidRDefault="00353003" w:rsidP="00F079F2">
            <w:pPr>
              <w:pStyle w:val="Whitetext"/>
              <w:rPr>
                <w:rFonts w:ascii="Times" w:hAnsi="Times"/>
              </w:rPr>
            </w:pPr>
          </w:p>
          <w:p w14:paraId="06F1531D" w14:textId="77777777" w:rsidR="00353003" w:rsidRPr="00FC1C42" w:rsidRDefault="00353003" w:rsidP="00F079F2">
            <w:pPr>
              <w:pStyle w:val="Whitetext"/>
            </w:pPr>
          </w:p>
          <w:p w14:paraId="730E413F" w14:textId="77777777"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232EEF1D" wp14:editId="5A97E0A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FC1C42" w:rsidRPr="00FC1C42">
              <w:t>7630 Wood Hollow Dr</w:t>
            </w:r>
            <w:r w:rsidRPr="00F079F2">
              <w:br/>
            </w:r>
            <w:r w:rsidR="00FC1C42">
              <w:t>Austin, TX, 78731</w:t>
            </w:r>
            <w:r w:rsidRPr="00F079F2">
              <w:br/>
            </w:r>
            <w:r w:rsidR="00FC1C42">
              <w:t>US</w:t>
            </w:r>
          </w:p>
          <w:p w14:paraId="04E9F33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E236875" w14:textId="77777777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F9284EB" wp14:editId="0301F6D4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FC1C42">
              <w:rPr>
                <w:sz w:val="16"/>
              </w:rPr>
              <w:t>281-761-1373</w:t>
            </w:r>
          </w:p>
          <w:p w14:paraId="4F6B192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AB20141" w14:textId="77777777"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D66D31E" wp14:editId="6CBE1744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FC1C42">
              <w:rPr>
                <w:sz w:val="14"/>
              </w:rPr>
              <w:t>codymurphyjones@gmail.com</w:t>
            </w:r>
          </w:p>
          <w:p w14:paraId="79E70B0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F9E10E3" w14:textId="591A76C5" w:rsidR="00CC416C" w:rsidRDefault="00F079F2" w:rsidP="00FB3FF3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538F75BA" wp14:editId="41A43B4F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r w:rsidR="00FC1C42">
              <w:t>codymurphyjones.</w:t>
            </w:r>
            <w:r w:rsidR="00710559">
              <w:t>dev</w:t>
            </w:r>
          </w:p>
          <w:p w14:paraId="5DFAA11D" w14:textId="77777777" w:rsidR="00FB3FF3" w:rsidRDefault="00FB3FF3" w:rsidP="00FB3FF3">
            <w:pPr>
              <w:rPr>
                <w:b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841E43" wp14:editId="6B89E500">
                  <wp:extent cx="230293" cy="228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39865" cy="23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</w:t>
            </w:r>
            <w:r w:rsidRPr="00FB3FF3">
              <w:rPr>
                <w:b/>
                <w:color w:val="FFFFFF" w:themeColor="background1"/>
              </w:rPr>
              <w:t>GITHUB</w:t>
            </w:r>
          </w:p>
          <w:p w14:paraId="7303CEC4" w14:textId="77777777" w:rsidR="00FB3FF3" w:rsidRPr="00630ADE" w:rsidRDefault="00630B44" w:rsidP="00FB3FF3">
            <w:pPr>
              <w:rPr>
                <w:b/>
                <w:color w:val="FFFFFF" w:themeColor="background1"/>
              </w:rPr>
            </w:pPr>
            <w:hyperlink r:id="rId15" w:history="1">
              <w:r w:rsidR="00FB3FF3" w:rsidRPr="00630ADE">
                <w:rPr>
                  <w:rStyle w:val="Hyperlink"/>
                  <w:color w:val="FFFFFF" w:themeColor="background1"/>
                </w:rPr>
                <w:t>https://github.com/codymurphyjones</w:t>
              </w:r>
            </w:hyperlink>
          </w:p>
          <w:p w14:paraId="7420315B" w14:textId="77777777" w:rsidR="00FB3FF3" w:rsidRPr="00FB3FF3" w:rsidRDefault="00FB3FF3" w:rsidP="00FB3FF3">
            <w:r>
              <w:t xml:space="preserve">              </w:t>
            </w:r>
          </w:p>
        </w:tc>
        <w:tc>
          <w:tcPr>
            <w:tcW w:w="270" w:type="dxa"/>
          </w:tcPr>
          <w:p w14:paraId="12126F8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684CCD61" w14:textId="77777777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tcBorders>
              <w:bottom w:val="single" w:sz="12" w:space="0" w:color="D14140"/>
            </w:tcBorders>
          </w:tcPr>
          <w:p w14:paraId="656FE57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45C0366" w14:textId="77777777" w:rsidTr="00CC416C">
        <w:trPr>
          <w:gridAfter w:val="1"/>
          <w:wAfter w:w="20" w:type="dxa"/>
          <w:trHeight w:val="50"/>
          <w:jc w:val="center"/>
        </w:trPr>
        <w:tc>
          <w:tcPr>
            <w:tcW w:w="3240" w:type="dxa"/>
            <w:gridSpan w:val="2"/>
            <w:vMerge/>
          </w:tcPr>
          <w:p w14:paraId="7F70D0E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70" w:type="dxa"/>
          </w:tcPr>
          <w:p w14:paraId="260B515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1B3C303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D14140"/>
            </w:tcBorders>
          </w:tcPr>
          <w:p w14:paraId="6F12EEB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4E7EB80" w14:textId="77777777" w:rsidTr="00CC416C">
        <w:trPr>
          <w:gridAfter w:val="1"/>
          <w:wAfter w:w="20" w:type="dxa"/>
          <w:trHeight w:val="2727"/>
          <w:jc w:val="center"/>
        </w:trPr>
        <w:tc>
          <w:tcPr>
            <w:tcW w:w="3240" w:type="dxa"/>
            <w:gridSpan w:val="2"/>
            <w:vMerge/>
          </w:tcPr>
          <w:p w14:paraId="18FB26B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70" w:type="dxa"/>
          </w:tcPr>
          <w:p w14:paraId="7608F8F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51442EAA" w14:textId="77777777" w:rsidR="00F079F2" w:rsidRPr="00F079F2" w:rsidRDefault="003E67F6" w:rsidP="00F079F2">
            <w:pPr>
              <w:pStyle w:val="JobDates"/>
              <w:rPr>
                <w:rFonts w:eastAsia="MS Mincho"/>
              </w:rPr>
            </w:pPr>
            <w:r>
              <w:t>08/2017</w:t>
            </w:r>
            <w:r w:rsidR="00F079F2" w:rsidRPr="00F079F2">
              <w:t xml:space="preserve">– </w:t>
            </w:r>
            <w:r>
              <w:t>Current</w:t>
            </w:r>
          </w:p>
          <w:p w14:paraId="3FBF113D" w14:textId="77777777" w:rsidR="00F079F2" w:rsidRDefault="003E67F6" w:rsidP="00F079F2">
            <w:pPr>
              <w:pStyle w:val="JobDetails"/>
              <w:rPr>
                <w:color w:val="000000" w:themeColor="text1"/>
              </w:rPr>
            </w:pPr>
            <w:r w:rsidRPr="003E67F6">
              <w:rPr>
                <w:color w:val="000000" w:themeColor="text1"/>
              </w:rPr>
              <w:t>Technical Consultant</w:t>
            </w:r>
            <w:r w:rsidR="00F079F2" w:rsidRPr="003E67F6">
              <w:rPr>
                <w:color w:val="000000" w:themeColor="text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3E67F6">
              <w:rPr>
                <w:color w:val="000000" w:themeColor="text1"/>
              </w:rPr>
              <w:t>PowerSchool</w:t>
            </w:r>
            <w:r w:rsidR="00F079F2" w:rsidRPr="003E67F6">
              <w:rPr>
                <w:color w:val="000000" w:themeColor="text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3E67F6">
              <w:rPr>
                <w:color w:val="000000" w:themeColor="text1"/>
              </w:rPr>
              <w:t>Austin, TX</w:t>
            </w:r>
          </w:p>
          <w:p w14:paraId="20053711" w14:textId="77777777" w:rsidR="00D82DAA" w:rsidRDefault="00D82DAA" w:rsidP="00D82DAA">
            <w:pPr>
              <w:pStyle w:val="JobDetails"/>
            </w:pPr>
            <w:r>
              <w:t xml:space="preserve">    - Scope Implementations and Integrations Requirements</w:t>
            </w:r>
          </w:p>
          <w:p w14:paraId="031E3BDB" w14:textId="77777777" w:rsidR="00D82DAA" w:rsidRDefault="00D82DAA" w:rsidP="00D82DAA">
            <w:pPr>
              <w:pStyle w:val="JobDetails"/>
            </w:pPr>
            <w:r>
              <w:t xml:space="preserve">    - Develop Solutions built to match client internal processes</w:t>
            </w:r>
          </w:p>
          <w:p w14:paraId="39EAE845" w14:textId="77777777" w:rsidR="00D82DAA" w:rsidRDefault="00D82DAA" w:rsidP="00D82DAA">
            <w:pPr>
              <w:pStyle w:val="JobDetails"/>
            </w:pPr>
            <w:r>
              <w:t xml:space="preserve">    - Work with engineering team on checking new releases and debugging integrations</w:t>
            </w:r>
          </w:p>
          <w:p w14:paraId="03DD8340" w14:textId="77777777" w:rsidR="00D82DAA" w:rsidRPr="00F079F2" w:rsidRDefault="00D82DAA" w:rsidP="00D82DAA">
            <w:pPr>
              <w:pStyle w:val="JobDetails"/>
            </w:pPr>
            <w:r>
              <w:t xml:space="preserve">   - Build client web portals and customize with branding and content</w:t>
            </w:r>
          </w:p>
          <w:p w14:paraId="6400F31B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07/2014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sdt>
              <w:sdtPr>
                <w:rPr>
                  <w:rFonts w:ascii="Georgia" w:eastAsia="Times New Roman" w:hAnsi="Georgia" w:cs="Georgia"/>
                  <w:sz w:val="18"/>
                  <w:szCs w:val="26"/>
                </w:rPr>
                <w:id w:val="-466125373"/>
                <w:placeholder>
                  <w:docPart w:val="E1817D676C5642AAABEE88D9A0AA9349"/>
                </w:placeholder>
                <w:temporary/>
                <w:showingPlcHdr/>
                <w15:appearance w15:val="hidden"/>
              </w:sdtPr>
              <w:sdtEndPr/>
              <w:sdtContent>
                <w:r w:rsidR="0064068F" w:rsidRPr="00F079F2">
                  <w:rPr>
                    <w:rFonts w:ascii="Georgia" w:eastAsia="Times New Roman" w:hAnsi="Georgia" w:cs="Georgia"/>
                    <w:sz w:val="18"/>
                    <w:szCs w:val="26"/>
                  </w:rPr>
                  <w:t>Dates From</w:t>
                </w:r>
              </w:sdtContent>
            </w:sdt>
          </w:p>
          <w:p w14:paraId="137B503E" w14:textId="77777777" w:rsid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0000" w:themeColor="text1"/>
                <w:szCs w:val="22"/>
              </w:rPr>
            </w:pP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Compass Learning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Application Support Specialist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Austin, TX</w:t>
            </w:r>
          </w:p>
          <w:p w14:paraId="7CC2108B" w14:textId="77777777" w:rsidR="00D82DAA" w:rsidRPr="00D82DAA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>- Review, Debug, and Test client enterprise solutions and cloud solutions</w:t>
            </w:r>
          </w:p>
          <w:p w14:paraId="3C01A346" w14:textId="77777777" w:rsidR="00D82DAA" w:rsidRPr="00D82DAA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- Develop reports, fixes, and research </w:t>
            </w:r>
            <w:proofErr w:type="spellStart"/>
            <w:r w:rsidRPr="00D82DAA">
              <w:rPr>
                <w:rFonts w:ascii="Georgia" w:eastAsia="Times New Roman" w:hAnsi="Georgia" w:cs="Georgia"/>
                <w:szCs w:val="22"/>
              </w:rPr>
              <w:t>db</w:t>
            </w:r>
            <w:proofErr w:type="spellEnd"/>
            <w:r w:rsidRPr="00D82DAA">
              <w:rPr>
                <w:rFonts w:ascii="Georgia" w:eastAsia="Times New Roman" w:hAnsi="Georgia" w:cs="Georgia"/>
                <w:szCs w:val="22"/>
              </w:rPr>
              <w:t xml:space="preserve"> issues using SQL</w:t>
            </w:r>
          </w:p>
          <w:p w14:paraId="25E19B29" w14:textId="77777777" w:rsidR="00D82DAA" w:rsidRPr="00F079F2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- Debug environment down to </w:t>
            </w:r>
            <w:proofErr w:type="gramStart"/>
            <w:r w:rsidRPr="00D82DAA">
              <w:rPr>
                <w:rFonts w:ascii="Georgia" w:eastAsia="Times New Roman" w:hAnsi="Georgia" w:cs="Georgia"/>
                <w:szCs w:val="22"/>
              </w:rPr>
              <w:t>client side</w:t>
            </w:r>
            <w:proofErr w:type="gramEnd"/>
            <w:r w:rsidRPr="00D82DAA">
              <w:rPr>
                <w:rFonts w:ascii="Georgia" w:eastAsia="Times New Roman" w:hAnsi="Georgia" w:cs="Georgia"/>
                <w:szCs w:val="22"/>
              </w:rPr>
              <w:t xml:space="preserve"> code to find and resolve customer issues</w:t>
            </w:r>
          </w:p>
          <w:p w14:paraId="5B0A287E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08-2013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Georgia"/>
                <w:sz w:val="18"/>
                <w:szCs w:val="26"/>
              </w:rPr>
              <w:t>03/2014</w:t>
            </w:r>
          </w:p>
          <w:p w14:paraId="2FC0573F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Software Developer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Velocity Meetings &amp; Conventions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Austin, TX</w:t>
            </w:r>
          </w:p>
          <w:p w14:paraId="00DFCDD4" w14:textId="77777777" w:rsidR="00F079F2" w:rsidRPr="00F079F2" w:rsidRDefault="00D82DAA" w:rsidP="00D82DAA">
            <w:pPr>
              <w:pStyle w:val="JobDescription"/>
            </w:pPr>
            <w:r>
              <w:t xml:space="preserve">    - Develop server code </w:t>
            </w:r>
            <w:bookmarkStart w:id="0" w:name="_GoBack"/>
            <w:bookmarkEnd w:id="0"/>
            <w:r>
              <w:t>in C# for online registration systems</w:t>
            </w:r>
            <w:r>
              <w:br/>
              <w:t xml:space="preserve">    - Built in-house mobile app for lead retrieval with DevExpress</w:t>
            </w:r>
            <w:r>
              <w:br/>
              <w:t xml:space="preserve">    - Work with senior developer to resolve bugs in client, server, and database.</w:t>
            </w:r>
          </w:p>
        </w:tc>
      </w:tr>
      <w:tr w:rsidR="00F079F2" w:rsidRPr="00F079F2" w14:paraId="3EC9DC19" w14:textId="77777777" w:rsidTr="00CC416C">
        <w:trPr>
          <w:gridAfter w:val="1"/>
          <w:wAfter w:w="20" w:type="dxa"/>
          <w:trHeight w:val="256"/>
          <w:jc w:val="center"/>
        </w:trPr>
        <w:tc>
          <w:tcPr>
            <w:tcW w:w="3240" w:type="dxa"/>
            <w:gridSpan w:val="2"/>
            <w:vMerge/>
          </w:tcPr>
          <w:p w14:paraId="70424AC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70" w:type="dxa"/>
          </w:tcPr>
          <w:p w14:paraId="3A3C230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198F1A" w14:textId="77777777" w:rsidR="00F079F2" w:rsidRPr="00F079F2" w:rsidRDefault="00FC1C42" w:rsidP="00F079F2">
            <w:pPr>
              <w:pStyle w:val="Heading1"/>
            </w:pPr>
            <w:r>
              <w:t>PROJECTS</w:t>
            </w:r>
          </w:p>
        </w:tc>
        <w:tc>
          <w:tcPr>
            <w:tcW w:w="5290" w:type="dxa"/>
            <w:gridSpan w:val="2"/>
            <w:tcBorders>
              <w:bottom w:val="single" w:sz="12" w:space="0" w:color="D14140"/>
            </w:tcBorders>
          </w:tcPr>
          <w:p w14:paraId="5F93A91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B0F6E61" w14:textId="77777777" w:rsidTr="00CC416C">
        <w:trPr>
          <w:gridAfter w:val="1"/>
          <w:wAfter w:w="20" w:type="dxa"/>
          <w:trHeight w:val="50"/>
          <w:jc w:val="center"/>
        </w:trPr>
        <w:tc>
          <w:tcPr>
            <w:tcW w:w="3240" w:type="dxa"/>
            <w:gridSpan w:val="2"/>
            <w:vMerge/>
          </w:tcPr>
          <w:p w14:paraId="610D8CA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70" w:type="dxa"/>
          </w:tcPr>
          <w:p w14:paraId="5FD9361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2AFCC0E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2"/>
            <w:tcBorders>
              <w:top w:val="single" w:sz="12" w:space="0" w:color="D14140"/>
            </w:tcBorders>
          </w:tcPr>
          <w:p w14:paraId="3D81791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491172C" w14:textId="77777777" w:rsidTr="00CC416C">
        <w:trPr>
          <w:gridAfter w:val="1"/>
          <w:wAfter w:w="20" w:type="dxa"/>
          <w:trHeight w:val="1683"/>
          <w:jc w:val="center"/>
        </w:trPr>
        <w:tc>
          <w:tcPr>
            <w:tcW w:w="3240" w:type="dxa"/>
            <w:gridSpan w:val="2"/>
            <w:vMerge/>
          </w:tcPr>
          <w:p w14:paraId="0A0A3ED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70" w:type="dxa"/>
          </w:tcPr>
          <w:p w14:paraId="461A133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715F7BD8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proofErr w:type="spellStart"/>
            <w:r w:rsidRPr="00A31504">
              <w:rPr>
                <w:rFonts w:ascii="Georgia" w:eastAsia="Times New Roman" w:hAnsi="Georgia" w:cs="Georgia"/>
                <w:b/>
                <w:szCs w:val="22"/>
              </w:rPr>
              <w:t>NativeCore</w:t>
            </w:r>
            <w:proofErr w:type="spellEnd"/>
          </w:p>
          <w:p w14:paraId="771EF205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Technology: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 Next.js, React-Native, React, React-Native Web, Expo</w:t>
            </w:r>
          </w:p>
          <w:p w14:paraId="7937A106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66296315" w14:textId="77777777" w:rsidR="00F079F2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>Design a project framework that can be compiled with out of the box support for web, iOS, or Android app.</w:t>
            </w:r>
          </w:p>
          <w:p w14:paraId="5CCAF8DD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71BA2720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proofErr w:type="spellStart"/>
            <w:r w:rsidRPr="00A31504">
              <w:rPr>
                <w:rFonts w:ascii="Georgia" w:eastAsia="Times New Roman" w:hAnsi="Georgia" w:cs="Georgia"/>
                <w:b/>
                <w:szCs w:val="22"/>
              </w:rPr>
              <w:t>NodeAPIServer</w:t>
            </w:r>
            <w:proofErr w:type="spellEnd"/>
          </w:p>
          <w:p w14:paraId="0D7BE599" w14:textId="77777777" w:rsidR="00DF58D5" w:rsidRPr="00A31504" w:rsidRDefault="00DF58D5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>
              <w:rPr>
                <w:rFonts w:ascii="Georgia" w:eastAsia="Times New Roman" w:hAnsi="Georgia" w:cs="Georgia"/>
                <w:b/>
                <w:szCs w:val="22"/>
              </w:rPr>
              <w:t>Technology: Node, Express</w:t>
            </w:r>
          </w:p>
          <w:p w14:paraId="6523D281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2A4F9A59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>Get a better understanding of Node.JS modules via building an Express Server API that passes Requests further down the tech stack to be managed by a different module.</w:t>
            </w:r>
          </w:p>
          <w:p w14:paraId="4AE108FF" w14:textId="77777777" w:rsidR="00CC416C" w:rsidRDefault="00CC416C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622EF1C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compile-schema</w:t>
            </w:r>
          </w:p>
          <w:p w14:paraId="753BE228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Technology: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Node.js, Apollo-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GraphQL</w:t>
            </w:r>
            <w:proofErr w:type="spellEnd"/>
          </w:p>
          <w:p w14:paraId="15600255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1F463CA4" w14:textId="77777777" w:rsidR="00CC416C" w:rsidRPr="00F079F2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 xml:space="preserve">Develop a node module to assist in managing a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graphQL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schema.  This is a module that helps extract the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openGL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data schema aspect of building an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openGL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server into its own location to help with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seperation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of concerns.</w:t>
            </w:r>
          </w:p>
        </w:tc>
      </w:tr>
      <w:tr w:rsidR="00F079F2" w:rsidRPr="00F079F2" w14:paraId="3EBDC46C" w14:textId="77777777" w:rsidTr="00CC416C">
        <w:trPr>
          <w:gridAfter w:val="1"/>
          <w:wAfter w:w="20" w:type="dxa"/>
          <w:trHeight w:val="414"/>
          <w:jc w:val="center"/>
        </w:trPr>
        <w:tc>
          <w:tcPr>
            <w:tcW w:w="3240" w:type="dxa"/>
            <w:gridSpan w:val="2"/>
            <w:vMerge/>
          </w:tcPr>
          <w:p w14:paraId="2D32EAA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70" w:type="dxa"/>
          </w:tcPr>
          <w:p w14:paraId="156098D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35D4C607" w14:textId="77777777" w:rsidR="00F079F2" w:rsidRPr="00F079F2" w:rsidRDefault="00F079F2" w:rsidP="00A31504">
            <w:pPr>
              <w:widowControl w:val="0"/>
              <w:tabs>
                <w:tab w:val="left" w:pos="1335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112540D3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6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E6479" w14:textId="77777777" w:rsidR="00630B44" w:rsidRDefault="00630B44" w:rsidP="0085363C">
      <w:pPr>
        <w:spacing w:before="0" w:line="240" w:lineRule="auto"/>
      </w:pPr>
      <w:r>
        <w:separator/>
      </w:r>
    </w:p>
  </w:endnote>
  <w:endnote w:type="continuationSeparator" w:id="0">
    <w:p w14:paraId="76176FED" w14:textId="77777777" w:rsidR="00630B44" w:rsidRDefault="00630B44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69A8258F-037B-4A57-91D6-71D7422A45E8}"/>
    <w:embedBold r:id="rId2" w:fontKey="{38108917-7586-4E60-A9DA-6925513BB22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CB913B7-C46E-4982-A0E1-9D5961FA135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F405D24-84B8-4BE2-8E95-2B27EBA6F369}"/>
    <w:embedBold r:id="rId5" w:fontKey="{BF4FB4CD-B80B-4DC8-8465-DB8ED0562F08}"/>
    <w:embedItalic r:id="rId6" w:fontKey="{5DE105D1-0376-4919-A9B4-BD039B5FEDF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9C2F7514-C159-4F5B-94F7-35A21A771E1E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F62B830A-0A21-4D30-89E0-797B6A1D15B4}"/>
    <w:embedBold r:id="rId9" w:fontKey="{ADA296C8-E386-4B01-AC53-A1FB1BCF4F9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7C5BA3" w14:textId="77777777" w:rsidR="00630B44" w:rsidRDefault="00630B44" w:rsidP="0085363C">
      <w:pPr>
        <w:spacing w:before="0" w:line="240" w:lineRule="auto"/>
      </w:pPr>
      <w:r>
        <w:separator/>
      </w:r>
    </w:p>
  </w:footnote>
  <w:footnote w:type="continuationSeparator" w:id="0">
    <w:p w14:paraId="2E34E362" w14:textId="77777777" w:rsidR="00630B44" w:rsidRDefault="00630B44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5804C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26A99D0F" wp14:editId="53FB170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3B33036E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C42"/>
    <w:rsid w:val="00052382"/>
    <w:rsid w:val="0006568A"/>
    <w:rsid w:val="00076F0F"/>
    <w:rsid w:val="00084253"/>
    <w:rsid w:val="000D1F49"/>
    <w:rsid w:val="001727CA"/>
    <w:rsid w:val="00187D40"/>
    <w:rsid w:val="002C56E6"/>
    <w:rsid w:val="00353003"/>
    <w:rsid w:val="00361691"/>
    <w:rsid w:val="00361E11"/>
    <w:rsid w:val="00376B65"/>
    <w:rsid w:val="0039390A"/>
    <w:rsid w:val="003E67F6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0ADE"/>
    <w:rsid w:val="00630B44"/>
    <w:rsid w:val="00632608"/>
    <w:rsid w:val="0063739C"/>
    <w:rsid w:val="0064068F"/>
    <w:rsid w:val="00710559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283D"/>
    <w:rsid w:val="009F619A"/>
    <w:rsid w:val="009F6DDE"/>
    <w:rsid w:val="00A2266E"/>
    <w:rsid w:val="00A31504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C416C"/>
    <w:rsid w:val="00CD4532"/>
    <w:rsid w:val="00CD47B0"/>
    <w:rsid w:val="00CE6104"/>
    <w:rsid w:val="00CE7918"/>
    <w:rsid w:val="00D16163"/>
    <w:rsid w:val="00D82DAA"/>
    <w:rsid w:val="00DB3FAD"/>
    <w:rsid w:val="00DF58D5"/>
    <w:rsid w:val="00E61C09"/>
    <w:rsid w:val="00EB3B58"/>
    <w:rsid w:val="00EC7359"/>
    <w:rsid w:val="00EE3054"/>
    <w:rsid w:val="00EE3EC6"/>
    <w:rsid w:val="00EE4898"/>
    <w:rsid w:val="00EE6C6F"/>
    <w:rsid w:val="00F00606"/>
    <w:rsid w:val="00F01256"/>
    <w:rsid w:val="00F079F2"/>
    <w:rsid w:val="00FB3FF3"/>
    <w:rsid w:val="00FC1C4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1CA2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rsid w:val="00FB3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s://github.com/codymurphyjones" TargetMode="Externa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rphy-JonesC\AppData\Roaming\Microsoft\Templates\Bold%20monogram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1817D676C5642AAABEE88D9A0AA93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B0FB0-8958-4694-B61D-1C90FBA53626}"/>
      </w:docPartPr>
      <w:docPartBody>
        <w:p w:rsidR="00BF0E28" w:rsidRDefault="00357D91">
          <w:pPr>
            <w:pStyle w:val="E1817D676C5642AAABEE88D9A0AA9349"/>
          </w:pPr>
          <w:r w:rsidRPr="00F079F2">
            <w:rPr>
              <w:rFonts w:ascii="Georgia" w:eastAsia="Times New Roman" w:hAnsi="Georgia" w:cs="Georgia"/>
              <w:sz w:val="18"/>
              <w:szCs w:val="26"/>
            </w:rPr>
            <w:t>Dates From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415"/>
    <w:rsid w:val="00316E68"/>
    <w:rsid w:val="00357D91"/>
    <w:rsid w:val="003D1415"/>
    <w:rsid w:val="009B4FF3"/>
    <w:rsid w:val="00BF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23A6DAE5E29A48C78E4B1FE36220A33B">
    <w:name w:val="23A6DAE5E29A48C78E4B1FE36220A33B"/>
  </w:style>
  <w:style w:type="paragraph" w:customStyle="1" w:styleId="31BB9EA994A449989B8CB3D0382EE32C">
    <w:name w:val="31BB9EA994A449989B8CB3D0382EE32C"/>
  </w:style>
  <w:style w:type="paragraph" w:customStyle="1" w:styleId="A0B6CE525DBE468B951C45F8F395AA16">
    <w:name w:val="A0B6CE525DBE468B951C45F8F395AA16"/>
  </w:style>
  <w:style w:type="paragraph" w:customStyle="1" w:styleId="50264A6E03684A56B54005A9CE5363D8">
    <w:name w:val="50264A6E03684A56B54005A9CE5363D8"/>
  </w:style>
  <w:style w:type="paragraph" w:customStyle="1" w:styleId="6423709A9F944D91A395A939AC11DA4D">
    <w:name w:val="6423709A9F944D91A395A939AC11DA4D"/>
  </w:style>
  <w:style w:type="paragraph" w:customStyle="1" w:styleId="0F8FCEEB90D54B00B10A813970180AF9">
    <w:name w:val="0F8FCEEB90D54B00B10A813970180AF9"/>
  </w:style>
  <w:style w:type="paragraph" w:customStyle="1" w:styleId="8B63CCB5C20A40929483505CB23F1924">
    <w:name w:val="8B63CCB5C20A40929483505CB23F1924"/>
  </w:style>
  <w:style w:type="paragraph" w:customStyle="1" w:styleId="E21BA9A1554D4BF09C54EC92A2F24865">
    <w:name w:val="E21BA9A1554D4BF09C54EC92A2F24865"/>
  </w:style>
  <w:style w:type="paragraph" w:customStyle="1" w:styleId="9B8F0BFDAA834936B346E5CD1141B09E">
    <w:name w:val="9B8F0BFDAA834936B346E5CD1141B09E"/>
  </w:style>
  <w:style w:type="paragraph" w:customStyle="1" w:styleId="F89C555CF42F465F9546608D2D97FD83">
    <w:name w:val="F89C555CF42F465F9546608D2D97FD83"/>
  </w:style>
  <w:style w:type="paragraph" w:customStyle="1" w:styleId="8FD77D1CB64C48629761FAA14AE90CA1">
    <w:name w:val="8FD77D1CB64C48629761FAA14AE90CA1"/>
  </w:style>
  <w:style w:type="paragraph" w:customStyle="1" w:styleId="3BC36CDB6AA84A0E8F26A4D9E363298E">
    <w:name w:val="3BC36CDB6AA84A0E8F26A4D9E363298E"/>
  </w:style>
  <w:style w:type="paragraph" w:customStyle="1" w:styleId="71110C4330D3411BB8AF2D3C497A76FF">
    <w:name w:val="71110C4330D3411BB8AF2D3C497A76FF"/>
  </w:style>
  <w:style w:type="paragraph" w:customStyle="1" w:styleId="E1817D676C5642AAABEE88D9A0AA9349">
    <w:name w:val="E1817D676C5642AAABEE88D9A0AA9349"/>
  </w:style>
  <w:style w:type="paragraph" w:customStyle="1" w:styleId="BAF4D201053645E0A764325DD32C9945">
    <w:name w:val="BAF4D201053645E0A764325DD32C9945"/>
  </w:style>
  <w:style w:type="paragraph" w:customStyle="1" w:styleId="D69B758EC75D4A529B46BF97967A23E0">
    <w:name w:val="D69B758EC75D4A529B46BF97967A23E0"/>
  </w:style>
  <w:style w:type="paragraph" w:customStyle="1" w:styleId="EE1438B377314DB394951C0F85DCD595">
    <w:name w:val="EE1438B377314DB394951C0F85DCD595"/>
  </w:style>
  <w:style w:type="paragraph" w:customStyle="1" w:styleId="C1EF9BC8CE844DADA596CAAD405FC8FD">
    <w:name w:val="C1EF9BC8CE844DADA596CAAD405FC8FD"/>
  </w:style>
  <w:style w:type="paragraph" w:customStyle="1" w:styleId="F57F1A2A00DD42B69B1E60AE0FC69018">
    <w:name w:val="F57F1A2A00DD42B69B1E60AE0FC69018"/>
  </w:style>
  <w:style w:type="paragraph" w:customStyle="1" w:styleId="021EFDF3786042B081D717CED03F1DA7">
    <w:name w:val="021EFDF3786042B081D717CED03F1DA7"/>
  </w:style>
  <w:style w:type="paragraph" w:customStyle="1" w:styleId="930546E4629642C1B211FCBC1C9A8AEC">
    <w:name w:val="930546E4629642C1B211FCBC1C9A8AEC"/>
  </w:style>
  <w:style w:type="paragraph" w:customStyle="1" w:styleId="F2DEA50AD16B496489F97CC5706F7AC9">
    <w:name w:val="F2DEA50AD16B496489F97CC5706F7AC9"/>
  </w:style>
  <w:style w:type="paragraph" w:customStyle="1" w:styleId="4E7C3021AABF4A10B0078066F4F40B4C">
    <w:name w:val="4E7C3021AABF4A10B0078066F4F40B4C"/>
  </w:style>
  <w:style w:type="paragraph" w:customStyle="1" w:styleId="DD80D1A853904763A5A7B42689A4E835">
    <w:name w:val="DD80D1A853904763A5A7B42689A4E835"/>
  </w:style>
  <w:style w:type="paragraph" w:customStyle="1" w:styleId="C9CEF28F6615414CB95AD489D338E627">
    <w:name w:val="C9CEF28F6615414CB95AD489D338E627"/>
  </w:style>
  <w:style w:type="paragraph" w:customStyle="1" w:styleId="177D09BE4E6E47969BEE51C32E3ECEB9">
    <w:name w:val="177D09BE4E6E47969BEE51C32E3ECEB9"/>
  </w:style>
  <w:style w:type="paragraph" w:customStyle="1" w:styleId="A41F3FF718F34ECBBFEFEE0CE6F5E554">
    <w:name w:val="A41F3FF718F34ECBBFEFEE0CE6F5E554"/>
  </w:style>
  <w:style w:type="paragraph" w:customStyle="1" w:styleId="7582AFC4B00D4F50BE882AB44FE44A34">
    <w:name w:val="7582AFC4B00D4F50BE882AB44FE44A34"/>
  </w:style>
  <w:style w:type="paragraph" w:customStyle="1" w:styleId="FA43037E75AF42289BF52F86CA1B4DC6">
    <w:name w:val="FA43037E75AF42289BF52F86CA1B4DC6"/>
    <w:rsid w:val="003D14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2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2019-05-16T19:31:00Z</dcterms:created>
  <dcterms:modified xsi:type="dcterms:W3CDTF">2019-05-16T20:38:00Z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